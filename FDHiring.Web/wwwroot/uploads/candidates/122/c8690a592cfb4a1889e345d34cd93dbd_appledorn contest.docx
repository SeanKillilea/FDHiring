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46431A6" w14:textId="69A33F87" w:rsidR="000B7931" w:rsidRDefault="000B7931" w:rsidP="005F6DE3"/>
    <w:p w14:paraId="11DBAED5" w14:textId="2B7F8216" w:rsidR="00DB24C8" w:rsidRDefault="00DB24C8" w:rsidP="005F6DE3">
      <w:r>
        <w:t>1/23/2023</w:t>
      </w:r>
    </w:p>
    <w:p w14:paraId="55AE532B" w14:textId="1BB975E9" w:rsidR="00DB24C8" w:rsidRDefault="00DB24C8" w:rsidP="005F6DE3"/>
    <w:p w14:paraId="34ED2497" w14:textId="1B0F6034" w:rsidR="00DB24C8" w:rsidRDefault="00DB24C8" w:rsidP="005F6DE3">
      <w:r>
        <w:t xml:space="preserve">Elaine </w:t>
      </w:r>
      <w:proofErr w:type="spellStart"/>
      <w:r>
        <w:t>LaNore</w:t>
      </w:r>
      <w:proofErr w:type="spellEnd"/>
    </w:p>
    <w:p w14:paraId="27A2C3A4" w14:textId="2A3841DF" w:rsidR="00DB24C8" w:rsidRDefault="00DB24C8" w:rsidP="005F6DE3"/>
    <w:p w14:paraId="4B43D2F1" w14:textId="0DEE9927" w:rsidR="00DB24C8" w:rsidRDefault="00DB24C8" w:rsidP="005F6DE3">
      <w:r>
        <w:t xml:space="preserve">I received your letter of charges regarding John Killilea and his vacancy.  There are two of the three charges that I am contesting.  </w:t>
      </w:r>
    </w:p>
    <w:p w14:paraId="157626AE" w14:textId="6FF4E24B" w:rsidR="00DB24C8" w:rsidRDefault="00DB24C8" w:rsidP="00DB24C8">
      <w:pPr>
        <w:pStyle w:val="ListParagraph"/>
        <w:numPr>
          <w:ilvl w:val="0"/>
          <w:numId w:val="3"/>
        </w:numPr>
      </w:pPr>
      <w:r>
        <w:t xml:space="preserve">The carpet replacement for $578.22.   Based on the RPOA (Rental Property Owners Association) and their definition of “Normal Wear and Tear”, I believe this carpet would fall into that.  </w:t>
      </w:r>
      <w:hyperlink r:id="rId11" w:history="1">
        <w:r w:rsidRPr="001A25A2">
          <w:rPr>
            <w:rStyle w:val="Hyperlink"/>
          </w:rPr>
          <w:t>https://rpoaonline.org/kb/normal-wear-and-tear-vs-actual-damage/</w:t>
        </w:r>
      </w:hyperlink>
    </w:p>
    <w:p w14:paraId="7B8B5A5D" w14:textId="77777777" w:rsidR="00DB24C8" w:rsidRDefault="00DB24C8" w:rsidP="00DB24C8">
      <w:pPr>
        <w:ind w:left="720"/>
      </w:pPr>
      <w:r>
        <w:t xml:space="preserve">Secondly, why was there not an offer to get the carpets cleaned?  I’m sure this is done prior the next resident. </w:t>
      </w:r>
    </w:p>
    <w:p w14:paraId="1D08C1B2" w14:textId="781B2F40" w:rsidR="00DB24C8" w:rsidRDefault="001C0EDE" w:rsidP="00DB24C8">
      <w:pPr>
        <w:pStyle w:val="ListParagraph"/>
        <w:numPr>
          <w:ilvl w:val="0"/>
          <w:numId w:val="3"/>
        </w:numPr>
      </w:pPr>
      <w:r>
        <w:t xml:space="preserve">The $25 handyman charge.  </w:t>
      </w:r>
      <w:r w:rsidR="00DB24C8">
        <w:t xml:space="preserve">There were two ice packs left in the freezer.  My father said these were there when he moved in.  What </w:t>
      </w:r>
      <w:r>
        <w:t xml:space="preserve">else </w:t>
      </w:r>
      <w:r w:rsidR="00DB24C8">
        <w:t xml:space="preserve">was left in the apartment?  </w:t>
      </w:r>
    </w:p>
    <w:p w14:paraId="297B26DA" w14:textId="77777777" w:rsidR="00DB24C8" w:rsidRDefault="00DB24C8" w:rsidP="00DB24C8"/>
    <w:p w14:paraId="25583C6A" w14:textId="77777777" w:rsidR="001C0EDE" w:rsidRDefault="00DB24C8" w:rsidP="00DB24C8">
      <w:r>
        <w:t xml:space="preserve">My father </w:t>
      </w:r>
      <w:r w:rsidR="001C0EDE">
        <w:t xml:space="preserve">has never missed any payments to </w:t>
      </w:r>
      <w:proofErr w:type="spellStart"/>
      <w:r w:rsidR="001C0EDE">
        <w:t>Appledorn</w:t>
      </w:r>
      <w:proofErr w:type="spellEnd"/>
      <w:r w:rsidR="001C0EDE">
        <w:t xml:space="preserve"> and been a solid resident for you.  I appreciate your concern in this matter.</w:t>
      </w:r>
    </w:p>
    <w:p w14:paraId="6F5F5A08" w14:textId="48F29FC6" w:rsidR="001C0EDE" w:rsidRDefault="001C0EDE" w:rsidP="00DB24C8"/>
    <w:p w14:paraId="1EE83D02" w14:textId="484A5FEA" w:rsidR="00455659" w:rsidRDefault="00455659" w:rsidP="00DB24C8">
      <w:r>
        <w:t>Thank You</w:t>
      </w:r>
    </w:p>
    <w:p w14:paraId="1ABB2FB8" w14:textId="1A225F9E" w:rsidR="00455659" w:rsidRDefault="00455659" w:rsidP="00DB24C8"/>
    <w:p w14:paraId="33BAE599" w14:textId="2406F713" w:rsidR="00455659" w:rsidRDefault="00455659" w:rsidP="00DB24C8"/>
    <w:p w14:paraId="3A415B3C" w14:textId="77777777" w:rsidR="00455659" w:rsidRDefault="00455659" w:rsidP="00DB24C8"/>
    <w:tbl>
      <w:tblPr>
        <w:tblStyle w:val="TableGrid"/>
        <w:tblW w:w="5670" w:type="dxa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386"/>
        <w:gridCol w:w="4284"/>
      </w:tblGrid>
      <w:tr w:rsidR="001C0EDE" w14:paraId="5C180653" w14:textId="77777777" w:rsidTr="001C0EDE">
        <w:trPr>
          <w:trHeight w:val="188"/>
        </w:trPr>
        <w:tc>
          <w:tcPr>
            <w:tcW w:w="1260" w:type="dxa"/>
            <w:tcBorders>
              <w:top w:val="nil"/>
              <w:left w:val="nil"/>
              <w:bottom w:val="nil"/>
              <w:right w:val="single" w:sz="4" w:space="0" w:color="767171"/>
            </w:tcBorders>
            <w:hideMark/>
          </w:tcPr>
          <w:p w14:paraId="16F95645" w14:textId="72C654DB" w:rsidR="001C0EDE" w:rsidRDefault="001C0EDE">
            <w:pPr>
              <w:widowControl w:val="0"/>
              <w:rPr>
                <w:noProof/>
                <w:sz w:val="18"/>
                <w:szCs w:val="18"/>
              </w:rPr>
            </w:pPr>
            <w:r>
              <w:rPr>
                <w:noProof/>
                <w:sz w:val="18"/>
                <w:szCs w:val="18"/>
              </w:rPr>
              <w:drawing>
                <wp:inline distT="0" distB="0" distL="0" distR="0" wp14:anchorId="15591EA5" wp14:editId="73D2A30E">
                  <wp:extent cx="733425" cy="866775"/>
                  <wp:effectExtent l="0" t="0" r="9525" b="9525"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941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33425" cy="8667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410" w:type="dxa"/>
            <w:tcBorders>
              <w:top w:val="nil"/>
              <w:left w:val="single" w:sz="4" w:space="0" w:color="767171"/>
              <w:bottom w:val="nil"/>
              <w:right w:val="nil"/>
            </w:tcBorders>
          </w:tcPr>
          <w:p w14:paraId="766F53A1" w14:textId="77777777" w:rsidR="001C0EDE" w:rsidRDefault="001C0EDE">
            <w:pPr>
              <w:rPr>
                <w:rFonts w:ascii="Hero New Bold" w:eastAsia="Times New Roman" w:hAnsi="Hero New Bold" w:cs="Arial"/>
                <w:b/>
                <w:noProof/>
                <w:color w:val="005B99"/>
                <w:sz w:val="20"/>
                <w:szCs w:val="20"/>
              </w:rPr>
            </w:pPr>
            <w:r>
              <w:rPr>
                <w:rFonts w:ascii="Hero New Bold" w:hAnsi="Hero New Bold" w:cs="Arial"/>
                <w:b/>
                <w:noProof/>
                <w:color w:val="005B99"/>
                <w:sz w:val="20"/>
                <w:szCs w:val="20"/>
              </w:rPr>
              <w:t>Sean Killilea</w:t>
            </w:r>
          </w:p>
          <w:p w14:paraId="27E83B08" w14:textId="77777777" w:rsidR="001C0EDE" w:rsidRDefault="001C0EDE">
            <w:pPr>
              <w:rPr>
                <w:rFonts w:ascii="Hero New Light" w:hAnsi="Hero New Light" w:cs="Arial"/>
                <w:noProof/>
                <w:color w:val="78767B"/>
                <w:sz w:val="16"/>
                <w:szCs w:val="16"/>
              </w:rPr>
            </w:pPr>
            <w:r>
              <w:rPr>
                <w:rFonts w:ascii="Hero New Light" w:hAnsi="Hero New Light" w:cs="Arial"/>
                <w:noProof/>
                <w:color w:val="78767B"/>
                <w:sz w:val="16"/>
                <w:szCs w:val="16"/>
              </w:rPr>
              <w:t>CEO/Founder</w:t>
            </w:r>
          </w:p>
          <w:p w14:paraId="132D58FB" w14:textId="77777777" w:rsidR="001C0EDE" w:rsidRDefault="001C0EDE">
            <w:pPr>
              <w:rPr>
                <w:rFonts w:ascii="Hero New Light" w:hAnsi="Hero New Light" w:cs="Arial"/>
                <w:noProof/>
                <w:color w:val="78767B"/>
                <w:sz w:val="4"/>
                <w:szCs w:val="4"/>
              </w:rPr>
            </w:pPr>
          </w:p>
          <w:p w14:paraId="4DBB5C11" w14:textId="77777777" w:rsidR="001C0EDE" w:rsidRDefault="001C0EDE">
            <w:pPr>
              <w:rPr>
                <w:rFonts w:ascii="Hero New Light" w:hAnsi="Hero New Light" w:cs="Arial"/>
                <w:noProof/>
                <w:color w:val="78767B"/>
                <w:sz w:val="15"/>
                <w:szCs w:val="15"/>
                <w:lang w:val="fr-FR"/>
              </w:rPr>
            </w:pPr>
            <w:r>
              <w:rPr>
                <w:rFonts w:ascii="Hero New Light" w:hAnsi="Hero New Light" w:cs="Arial"/>
                <w:b/>
                <w:noProof/>
                <w:color w:val="78767B"/>
                <w:sz w:val="15"/>
                <w:szCs w:val="15"/>
                <w:lang w:val="fr-FR"/>
              </w:rPr>
              <w:t>P</w:t>
            </w:r>
            <w:r>
              <w:rPr>
                <w:rFonts w:ascii="Hero New Light" w:hAnsi="Hero New Light" w:cs="Arial"/>
                <w:noProof/>
                <w:color w:val="78767B"/>
                <w:sz w:val="15"/>
                <w:szCs w:val="15"/>
                <w:lang w:val="fr-FR"/>
              </w:rPr>
              <w:t xml:space="preserve">: 616-990-1660  </w:t>
            </w:r>
          </w:p>
          <w:p w14:paraId="27C7CB93" w14:textId="77777777" w:rsidR="001C0EDE" w:rsidRDefault="001C0EDE">
            <w:pPr>
              <w:rPr>
                <w:rFonts w:ascii="Hero New Light" w:hAnsi="Hero New Light" w:cs="Arial"/>
                <w:noProof/>
                <w:color w:val="78767B"/>
                <w:sz w:val="15"/>
                <w:szCs w:val="15"/>
                <w:lang w:val="fr-FR"/>
              </w:rPr>
            </w:pPr>
            <w:r>
              <w:rPr>
                <w:rFonts w:ascii="Hero New Light" w:hAnsi="Hero New Light" w:cs="Arial"/>
                <w:b/>
                <w:noProof/>
                <w:color w:val="78767B"/>
                <w:sz w:val="15"/>
                <w:szCs w:val="15"/>
                <w:lang w:val="fr-FR"/>
              </w:rPr>
              <w:t>E:</w:t>
            </w:r>
            <w:r>
              <w:rPr>
                <w:rFonts w:ascii="Hero New Light" w:hAnsi="Hero New Light"/>
                <w:noProof/>
                <w:color w:val="78767B"/>
                <w:sz w:val="15"/>
                <w:szCs w:val="15"/>
                <w:lang w:val="fr-FR"/>
              </w:rPr>
              <w:t xml:space="preserve"> </w:t>
            </w:r>
            <w:r>
              <w:rPr>
                <w:rFonts w:ascii="Hero New Light" w:hAnsi="Hero New Light"/>
                <w:noProof/>
                <w:color w:val="78767B"/>
                <w:sz w:val="15"/>
                <w:szCs w:val="15"/>
              </w:rPr>
              <w:t>sean.killilea@freedomdev.com</w:t>
            </w:r>
          </w:p>
          <w:p w14:paraId="36D9803F" w14:textId="77777777" w:rsidR="001C0EDE" w:rsidRDefault="001C0EDE">
            <w:pPr>
              <w:rPr>
                <w:rFonts w:ascii="Hero New Light" w:hAnsi="Hero New Light" w:cs="Arial"/>
                <w:b/>
                <w:noProof/>
                <w:color w:val="78767B"/>
                <w:sz w:val="4"/>
                <w:szCs w:val="4"/>
                <w:lang w:val="fr-FR"/>
              </w:rPr>
            </w:pPr>
          </w:p>
          <w:p w14:paraId="5119D36B" w14:textId="77777777" w:rsidR="001C0EDE" w:rsidRDefault="001C0EDE">
            <w:pPr>
              <w:rPr>
                <w:rFonts w:ascii="Hero New Light" w:hAnsi="Hero New Light" w:cs="Arial"/>
                <w:noProof/>
                <w:color w:val="78767B"/>
                <w:sz w:val="15"/>
                <w:szCs w:val="15"/>
              </w:rPr>
            </w:pPr>
            <w:r>
              <w:rPr>
                <w:rFonts w:ascii="Hero New Light" w:hAnsi="Hero New Light" w:cs="Arial"/>
                <w:noProof/>
                <w:color w:val="78767B"/>
                <w:sz w:val="15"/>
                <w:szCs w:val="15"/>
              </w:rPr>
              <w:t>201 W Washington Ave, Ste. 210</w:t>
            </w:r>
          </w:p>
          <w:p w14:paraId="66D0843D" w14:textId="77777777" w:rsidR="001C0EDE" w:rsidRDefault="001C0EDE">
            <w:pPr>
              <w:rPr>
                <w:rFonts w:ascii="Hero New Light" w:hAnsi="Hero New Light" w:cs="Arial"/>
                <w:noProof/>
                <w:color w:val="78767B"/>
                <w:sz w:val="15"/>
                <w:szCs w:val="15"/>
              </w:rPr>
            </w:pPr>
            <w:r>
              <w:rPr>
                <w:rFonts w:ascii="Hero New Light" w:hAnsi="Hero New Light" w:cs="Arial"/>
                <w:noProof/>
                <w:color w:val="78767B"/>
                <w:sz w:val="15"/>
                <w:szCs w:val="15"/>
              </w:rPr>
              <w:t>Zeeland, MI, 49464</w:t>
            </w:r>
          </w:p>
          <w:p w14:paraId="686E063A" w14:textId="77777777" w:rsidR="001C0EDE" w:rsidRDefault="001C0EDE">
            <w:pPr>
              <w:rPr>
                <w:rFonts w:ascii="Hero New Light" w:hAnsi="Hero New Light" w:cs="Arial"/>
                <w:b/>
                <w:noProof/>
                <w:color w:val="78767B"/>
                <w:sz w:val="4"/>
                <w:szCs w:val="4"/>
              </w:rPr>
            </w:pPr>
          </w:p>
          <w:p w14:paraId="5FF1D8C1" w14:textId="77777777" w:rsidR="001C0EDE" w:rsidRDefault="00000000">
            <w:pPr>
              <w:rPr>
                <w:rFonts w:ascii="Hero New Light" w:hAnsi="Hero New Light" w:cs="Arial"/>
                <w:b/>
                <w:noProof/>
                <w:color w:val="78767B"/>
                <w:sz w:val="15"/>
                <w:szCs w:val="15"/>
              </w:rPr>
            </w:pPr>
            <w:hyperlink r:id="rId13" w:history="1">
              <w:r w:rsidR="001C0EDE">
                <w:rPr>
                  <w:rStyle w:val="Hyperlink"/>
                  <w:rFonts w:ascii="Hero New Light" w:hAnsi="Hero New Light" w:cs="Arial"/>
                  <w:b/>
                  <w:noProof/>
                  <w:color w:val="78767B"/>
                  <w:sz w:val="15"/>
                  <w:szCs w:val="15"/>
                </w:rPr>
                <w:t>www.freedomdev.com</w:t>
              </w:r>
            </w:hyperlink>
          </w:p>
          <w:p w14:paraId="5C153D5A" w14:textId="77777777" w:rsidR="001C0EDE" w:rsidRDefault="001C0EDE">
            <w:pPr>
              <w:rPr>
                <w:rFonts w:ascii="Hero New Light" w:hAnsi="Hero New Light" w:cs="Arial"/>
                <w:b/>
                <w:noProof/>
                <w:color w:val="78767B"/>
                <w:sz w:val="4"/>
                <w:szCs w:val="4"/>
              </w:rPr>
            </w:pPr>
          </w:p>
          <w:p w14:paraId="35DF8C59" w14:textId="77777777" w:rsidR="001C0EDE" w:rsidRDefault="001C0EDE">
            <w:pPr>
              <w:rPr>
                <w:rFonts w:ascii="Hero New Light" w:hAnsi="Hero New Light" w:cs="Arial"/>
                <w:b/>
                <w:i/>
                <w:iCs/>
                <w:noProof/>
                <w:color w:val="005B99"/>
                <w:sz w:val="15"/>
                <w:szCs w:val="15"/>
              </w:rPr>
            </w:pPr>
            <w:r>
              <w:rPr>
                <w:rFonts w:ascii="Hero New Light" w:hAnsi="Hero New Light" w:cs="Arial"/>
                <w:b/>
                <w:i/>
                <w:iCs/>
                <w:noProof/>
                <w:color w:val="005B99"/>
                <w:sz w:val="15"/>
                <w:szCs w:val="15"/>
              </w:rPr>
              <w:t>We value the relationship over a contract.</w:t>
            </w:r>
          </w:p>
        </w:tc>
      </w:tr>
    </w:tbl>
    <w:p w14:paraId="5FE67B73" w14:textId="45126FFF" w:rsidR="00DB24C8" w:rsidRPr="000B7931" w:rsidRDefault="00DB24C8" w:rsidP="00DB24C8">
      <w:r>
        <w:t xml:space="preserve"> </w:t>
      </w:r>
    </w:p>
    <w:p w14:paraId="02D16A73" w14:textId="77777777" w:rsidR="00B77EBA" w:rsidRDefault="00B77EBA" w:rsidP="00ED0F01"/>
    <w:sectPr w:rsidR="00B77EBA" w:rsidSect="00C1046B">
      <w:headerReference w:type="default" r:id="rId14"/>
      <w:footerReference w:type="default" r:id="rId15"/>
      <w:headerReference w:type="first" r:id="rId16"/>
      <w:footerReference w:type="first" r:id="rId17"/>
      <w:pgSz w:w="12240" w:h="15840" w:code="1"/>
      <w:pgMar w:top="1440" w:right="1440" w:bottom="1440" w:left="1440" w:header="288" w:footer="576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ADB3827" w14:textId="77777777" w:rsidR="006910D0" w:rsidRDefault="006910D0" w:rsidP="008E575F">
      <w:pPr>
        <w:spacing w:after="0" w:line="240" w:lineRule="auto"/>
      </w:pPr>
      <w:r>
        <w:separator/>
      </w:r>
    </w:p>
  </w:endnote>
  <w:endnote w:type="continuationSeparator" w:id="0">
    <w:p w14:paraId="51FF0F54" w14:textId="77777777" w:rsidR="006910D0" w:rsidRDefault="006910D0" w:rsidP="008E575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Hero New Bold">
    <w:altName w:val="Calibri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Hero New Light">
    <w:altName w:val="Calibri"/>
    <w:panose1 w:val="00000000000000000000"/>
    <w:charset w:val="00"/>
    <w:family w:val="modern"/>
    <w:notTrueType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AA0ED7C" w14:textId="77777777" w:rsidR="00963D85" w:rsidRPr="00550982" w:rsidRDefault="0026520F" w:rsidP="00E05480">
    <w:pPr>
      <w:pStyle w:val="Header"/>
      <w:jc w:val="right"/>
      <w:rPr>
        <w:rFonts w:ascii="Hero New Light" w:hAnsi="Hero New Light"/>
        <w:color w:val="005B99"/>
        <w:sz w:val="18"/>
        <w:szCs w:val="18"/>
      </w:rPr>
    </w:pPr>
    <w:r>
      <w:rPr>
        <w:noProof/>
      </w:rPr>
      <w:drawing>
        <wp:anchor distT="0" distB="0" distL="114300" distR="114300" simplePos="0" relativeHeight="251666432" behindDoc="1" locked="0" layoutInCell="1" allowOverlap="1" wp14:anchorId="74CEAE8C" wp14:editId="380B13EA">
          <wp:simplePos x="0" y="0"/>
          <wp:positionH relativeFrom="page">
            <wp:align>right</wp:align>
          </wp:positionH>
          <wp:positionV relativeFrom="bottomMargin">
            <wp:align>top</wp:align>
          </wp:positionV>
          <wp:extent cx="7749451" cy="1003694"/>
          <wp:effectExtent l="0" t="0" r="4445" b="6350"/>
          <wp:wrapNone/>
          <wp:docPr id="7" name="Picture 7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7" name="Picture 7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749451" cy="1003694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963D85" w:rsidRPr="00550982">
      <w:rPr>
        <w:rFonts w:ascii="Hero New Light" w:hAnsi="Hero New Light"/>
        <w:color w:val="005B99"/>
        <w:sz w:val="18"/>
        <w:szCs w:val="18"/>
      </w:rPr>
      <w:t>201 W Washington Ave, Ste. 210, Zeeland, MI 49464</w:t>
    </w:r>
  </w:p>
  <w:p w14:paraId="1AC38950" w14:textId="77777777" w:rsidR="00963D85" w:rsidRPr="00550982" w:rsidRDefault="00963D85" w:rsidP="00963D85">
    <w:pPr>
      <w:pStyle w:val="Header"/>
      <w:jc w:val="right"/>
      <w:rPr>
        <w:rFonts w:ascii="Hero New Light" w:hAnsi="Hero New Light"/>
        <w:color w:val="005B99"/>
        <w:sz w:val="18"/>
        <w:szCs w:val="18"/>
      </w:rPr>
    </w:pPr>
    <w:r w:rsidRPr="00550982">
      <w:rPr>
        <w:rFonts w:ascii="Hero New Light" w:hAnsi="Hero New Light"/>
        <w:color w:val="005B99"/>
        <w:sz w:val="18"/>
        <w:szCs w:val="18"/>
      </w:rPr>
      <w:t>contact@freedomdev.com | www.freedomdev.com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F90199E" w14:textId="77777777" w:rsidR="007A167E" w:rsidRPr="007A167E" w:rsidRDefault="007A167E" w:rsidP="007A167E">
    <w:pPr>
      <w:pStyle w:val="Header"/>
      <w:jc w:val="right"/>
      <w:rPr>
        <w:rFonts w:ascii="Hero New Light" w:hAnsi="Hero New Light"/>
        <w:color w:val="78767B"/>
        <w:sz w:val="20"/>
        <w:szCs w:val="20"/>
      </w:rPr>
    </w:pPr>
    <w:r w:rsidRPr="007A167E">
      <w:rPr>
        <w:rFonts w:ascii="Hero New Light" w:hAnsi="Hero New Light"/>
        <w:color w:val="78767B"/>
        <w:sz w:val="20"/>
        <w:szCs w:val="20"/>
      </w:rPr>
      <w:t>201 W Washington Ave, Ste. 210, Zeeland, MI 49464</w:t>
    </w:r>
  </w:p>
  <w:p w14:paraId="46339292" w14:textId="77777777" w:rsidR="007A167E" w:rsidRPr="007A167E" w:rsidRDefault="007A167E" w:rsidP="007A167E">
    <w:pPr>
      <w:pStyle w:val="Header"/>
      <w:jc w:val="right"/>
      <w:rPr>
        <w:rFonts w:ascii="Hero New Light" w:hAnsi="Hero New Light"/>
        <w:color w:val="78767B"/>
        <w:sz w:val="20"/>
        <w:szCs w:val="20"/>
      </w:rPr>
    </w:pPr>
    <w:r w:rsidRPr="007A167E">
      <w:rPr>
        <w:rFonts w:ascii="Hero New Light" w:hAnsi="Hero New Light"/>
        <w:color w:val="78767B"/>
        <w:sz w:val="20"/>
        <w:szCs w:val="20"/>
      </w:rPr>
      <w:t>contact@freedomdev.com | www.freedomdev.com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BAA8C4D" w14:textId="77777777" w:rsidR="006910D0" w:rsidRDefault="006910D0" w:rsidP="008E575F">
      <w:pPr>
        <w:spacing w:after="0" w:line="240" w:lineRule="auto"/>
      </w:pPr>
      <w:r>
        <w:separator/>
      </w:r>
    </w:p>
  </w:footnote>
  <w:footnote w:type="continuationSeparator" w:id="0">
    <w:p w14:paraId="344F0AA7" w14:textId="77777777" w:rsidR="006910D0" w:rsidRDefault="006910D0" w:rsidP="008E575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20DCF14" w14:textId="77777777" w:rsidR="00D54141" w:rsidRDefault="00C87346" w:rsidP="007F1A56">
    <w:pPr>
      <w:pStyle w:val="Header"/>
      <w:rPr>
        <w:rFonts w:ascii="Hero New Light" w:hAnsi="Hero New Light"/>
        <w:color w:val="78767B"/>
        <w:sz w:val="18"/>
        <w:szCs w:val="18"/>
      </w:rPr>
    </w:pPr>
    <w:r w:rsidRPr="00F24B26">
      <w:rPr>
        <w:noProof/>
      </w:rPr>
      <w:drawing>
        <wp:anchor distT="0" distB="0" distL="114300" distR="114300" simplePos="0" relativeHeight="251664384" behindDoc="1" locked="0" layoutInCell="1" allowOverlap="1" wp14:anchorId="001186A4" wp14:editId="3B66E0E6">
          <wp:simplePos x="0" y="0"/>
          <wp:positionH relativeFrom="margin">
            <wp:align>right</wp:align>
          </wp:positionH>
          <wp:positionV relativeFrom="topMargin">
            <wp:align>bottom</wp:align>
          </wp:positionV>
          <wp:extent cx="2390775" cy="638261"/>
          <wp:effectExtent l="0" t="0" r="0" b="0"/>
          <wp:wrapNone/>
          <wp:docPr id="2" name="Picture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390775" cy="638261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  <w:p w14:paraId="76CE0E0D" w14:textId="77777777" w:rsidR="00D54141" w:rsidRDefault="00D54141" w:rsidP="00F05D50">
    <w:pPr>
      <w:pStyle w:val="Header"/>
      <w:rPr>
        <w:rFonts w:ascii="Hero New Light" w:hAnsi="Hero New Light"/>
        <w:color w:val="78767B"/>
        <w:sz w:val="18"/>
        <w:szCs w:val="18"/>
      </w:rPr>
    </w:pPr>
  </w:p>
  <w:p w14:paraId="59FDF61E" w14:textId="77777777" w:rsidR="00C87346" w:rsidRPr="004F17A4" w:rsidRDefault="00C87346" w:rsidP="00C87346">
    <w:pPr>
      <w:spacing w:after="0" w:line="240" w:lineRule="auto"/>
      <w:jc w:val="right"/>
      <w:rPr>
        <w:rFonts w:ascii="Hero New Light" w:hAnsi="Hero New Light"/>
        <w:color w:val="005B99"/>
        <w:sz w:val="18"/>
        <w:szCs w:val="18"/>
      </w:rPr>
    </w:pPr>
  </w:p>
  <w:p w14:paraId="7ED7BE3A" w14:textId="77777777" w:rsidR="007F1A56" w:rsidRPr="00175CE2" w:rsidRDefault="007F1A56" w:rsidP="00175CE2">
    <w:pPr>
      <w:pStyle w:val="Header"/>
      <w:jc w:val="right"/>
      <w:rPr>
        <w:rFonts w:ascii="Hero New Light" w:hAnsi="Hero New Light"/>
        <w:color w:val="78767B"/>
        <w:sz w:val="16"/>
        <w:szCs w:val="16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543B107" w14:textId="77777777" w:rsidR="00C03F27" w:rsidRDefault="00C03F27">
    <w:pPr>
      <w:pStyle w:val="Header"/>
    </w:pPr>
    <w:r w:rsidRPr="00F24B26">
      <w:rPr>
        <w:noProof/>
      </w:rPr>
      <w:drawing>
        <wp:anchor distT="0" distB="0" distL="114300" distR="114300" simplePos="0" relativeHeight="251660288" behindDoc="1" locked="0" layoutInCell="1" allowOverlap="1" wp14:anchorId="1C07D6F2" wp14:editId="73CDBAB5">
          <wp:simplePos x="0" y="0"/>
          <wp:positionH relativeFrom="margin">
            <wp:posOffset>-83246</wp:posOffset>
          </wp:positionH>
          <wp:positionV relativeFrom="topMargin">
            <wp:posOffset>237733</wp:posOffset>
          </wp:positionV>
          <wp:extent cx="2923249" cy="780415"/>
          <wp:effectExtent l="0" t="0" r="0" b="0"/>
          <wp:wrapNone/>
          <wp:docPr id="17" name="Picture 17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923249" cy="78041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  <w:p w14:paraId="00EB2EE4" w14:textId="77777777" w:rsidR="00C03F27" w:rsidRDefault="00C03F27">
    <w:pPr>
      <w:pStyle w:val="Header"/>
    </w:pPr>
  </w:p>
  <w:p w14:paraId="59729008" w14:textId="77777777" w:rsidR="00C03F27" w:rsidRDefault="00C03F27">
    <w:pPr>
      <w:pStyle w:val="Header"/>
    </w:pPr>
  </w:p>
  <w:p w14:paraId="1B0C6D62" w14:textId="77777777" w:rsidR="00C03F27" w:rsidRDefault="00C03F27">
    <w:pPr>
      <w:pStyle w:val="Header"/>
    </w:pPr>
  </w:p>
  <w:p w14:paraId="46CD0BD0" w14:textId="77777777" w:rsidR="007A167E" w:rsidRDefault="007A167E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81F4C8F"/>
    <w:multiLevelType w:val="hybridMultilevel"/>
    <w:tmpl w:val="B3F8A75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D6E6A04"/>
    <w:multiLevelType w:val="hybridMultilevel"/>
    <w:tmpl w:val="CC74336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BDE40EF"/>
    <w:multiLevelType w:val="hybridMultilevel"/>
    <w:tmpl w:val="78B4355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511262364">
    <w:abstractNumId w:val="2"/>
  </w:num>
  <w:num w:numId="2" w16cid:durableId="1351836910">
    <w:abstractNumId w:val="0"/>
  </w:num>
  <w:num w:numId="3" w16cid:durableId="83128920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attachedTemplate r:id="rId1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B24C8"/>
    <w:rsid w:val="000B7931"/>
    <w:rsid w:val="00127D39"/>
    <w:rsid w:val="00171824"/>
    <w:rsid w:val="00175CE2"/>
    <w:rsid w:val="001C0EDE"/>
    <w:rsid w:val="001C4BEC"/>
    <w:rsid w:val="001C560C"/>
    <w:rsid w:val="00261E6F"/>
    <w:rsid w:val="0026520F"/>
    <w:rsid w:val="00295856"/>
    <w:rsid w:val="002F18EF"/>
    <w:rsid w:val="00406BB2"/>
    <w:rsid w:val="00455659"/>
    <w:rsid w:val="00534B23"/>
    <w:rsid w:val="00550982"/>
    <w:rsid w:val="00555603"/>
    <w:rsid w:val="005F6DE3"/>
    <w:rsid w:val="00616AE6"/>
    <w:rsid w:val="006636DF"/>
    <w:rsid w:val="006910D0"/>
    <w:rsid w:val="006958A8"/>
    <w:rsid w:val="006F01B2"/>
    <w:rsid w:val="007A167E"/>
    <w:rsid w:val="007F1A56"/>
    <w:rsid w:val="008E575F"/>
    <w:rsid w:val="00920217"/>
    <w:rsid w:val="00963D85"/>
    <w:rsid w:val="009E3CFE"/>
    <w:rsid w:val="009E6637"/>
    <w:rsid w:val="00A353FD"/>
    <w:rsid w:val="00B02F00"/>
    <w:rsid w:val="00B77EBA"/>
    <w:rsid w:val="00B97C80"/>
    <w:rsid w:val="00C03F27"/>
    <w:rsid w:val="00C1046B"/>
    <w:rsid w:val="00C47C34"/>
    <w:rsid w:val="00C87346"/>
    <w:rsid w:val="00C93D62"/>
    <w:rsid w:val="00CC3F6E"/>
    <w:rsid w:val="00CE363A"/>
    <w:rsid w:val="00D54141"/>
    <w:rsid w:val="00DB24C8"/>
    <w:rsid w:val="00E05480"/>
    <w:rsid w:val="00E06CFA"/>
    <w:rsid w:val="00E135BB"/>
    <w:rsid w:val="00E56C19"/>
    <w:rsid w:val="00EB1B26"/>
    <w:rsid w:val="00ED0F01"/>
    <w:rsid w:val="00F0290A"/>
    <w:rsid w:val="00F05D50"/>
    <w:rsid w:val="00F24B26"/>
    <w:rsid w:val="00FE48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0662AB5"/>
  <w15:chartTrackingRefBased/>
  <w15:docId w15:val="{453FAF29-C8A0-4BA6-9F9B-0711537770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B7931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8E575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E575F"/>
  </w:style>
  <w:style w:type="paragraph" w:styleId="Footer">
    <w:name w:val="footer"/>
    <w:basedOn w:val="Normal"/>
    <w:link w:val="FooterChar"/>
    <w:uiPriority w:val="99"/>
    <w:unhideWhenUsed/>
    <w:rsid w:val="008E575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E575F"/>
  </w:style>
  <w:style w:type="character" w:styleId="Hyperlink">
    <w:name w:val="Hyperlink"/>
    <w:basedOn w:val="DefaultParagraphFont"/>
    <w:uiPriority w:val="99"/>
    <w:unhideWhenUsed/>
    <w:rsid w:val="006958A8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958A8"/>
    <w:rPr>
      <w:color w:val="605E5C"/>
      <w:shd w:val="clear" w:color="auto" w:fill="E1DFDD"/>
    </w:rPr>
  </w:style>
  <w:style w:type="character" w:customStyle="1" w:styleId="Heading1Char">
    <w:name w:val="Heading 1 Char"/>
    <w:basedOn w:val="DefaultParagraphFont"/>
    <w:link w:val="Heading1"/>
    <w:uiPriority w:val="9"/>
    <w:rsid w:val="000B793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ListParagraph">
    <w:name w:val="List Paragraph"/>
    <w:basedOn w:val="Normal"/>
    <w:uiPriority w:val="34"/>
    <w:qFormat/>
    <w:rsid w:val="000B7931"/>
    <w:pPr>
      <w:ind w:left="720"/>
      <w:contextualSpacing/>
    </w:pPr>
  </w:style>
  <w:style w:type="table" w:styleId="TableGrid">
    <w:name w:val="Table Grid"/>
    <w:basedOn w:val="TableNormal"/>
    <w:uiPriority w:val="39"/>
    <w:rsid w:val="001C0EDE"/>
    <w:pPr>
      <w:spacing w:after="0" w:line="240" w:lineRule="auto"/>
    </w:pPr>
    <w:rPr>
      <w:rFonts w:eastAsia="Calibri"/>
      <w:sz w:val="24"/>
      <w:szCs w:val="24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46443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yperlink" Target="http://www.freedomdev.com/" TargetMode="External"/><Relationship Id="rId1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image" Target="media/image1.jpeg"/><Relationship Id="rId17" Type="http://schemas.openxmlformats.org/officeDocument/2006/relationships/footer" Target="footer2.xml"/><Relationship Id="rId2" Type="http://schemas.openxmlformats.org/officeDocument/2006/relationships/customXml" Target="../customXml/item2.xml"/><Relationship Id="rId16" Type="http://schemas.openxmlformats.org/officeDocument/2006/relationships/header" Target="header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yperlink" Target="https://rpoaonline.org/kb/normal-wear-and-tear-vs-actual-damage/" TargetMode="External"/><Relationship Id="rId5" Type="http://schemas.openxmlformats.org/officeDocument/2006/relationships/numbering" Target="numbering.xml"/><Relationship Id="rId15" Type="http://schemas.openxmlformats.org/officeDocument/2006/relationships/footer" Target="footer1.xml"/><Relationship Id="rId10" Type="http://schemas.openxmlformats.org/officeDocument/2006/relationships/endnotes" Target="endnotes.xml"/><Relationship Id="rId19" Type="http://schemas.openxmlformats.org/officeDocument/2006/relationships/theme" Target="theme/theme1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eader" Target="head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jp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SeanKillilea\FreedomDev\FreedomDev%20-%20Master%20Documents\master%20LETTERHEAD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3145D64BBF9D944EB276CB3BCB60932C" ma:contentTypeVersion="4" ma:contentTypeDescription="Create a new document." ma:contentTypeScope="" ma:versionID="7f39913dcc817543c6da075f6d5b9b6e">
  <xsd:schema xmlns:xsd="http://www.w3.org/2001/XMLSchema" xmlns:xs="http://www.w3.org/2001/XMLSchema" xmlns:p="http://schemas.microsoft.com/office/2006/metadata/properties" xmlns:ns2="02490758-1c98-4766-8290-01c77a3c2f0e" targetNamespace="http://schemas.microsoft.com/office/2006/metadata/properties" ma:root="true" ma:fieldsID="398e9ff49fb283eb0a7e3239634169db" ns2:_="">
    <xsd:import namespace="02490758-1c98-4766-8290-01c77a3c2f0e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2490758-1c98-4766-8290-01c77a3c2f0e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FB6A7976-13A7-4AB9-89F4-6AB692C80A20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520B44A4-DD6E-4D59-B04F-7C12290C80C3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70ECD333-9107-4C88-8F78-265DDD67CFD1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87C02300-F15B-4E0B-8973-2A4D657445E3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02490758-1c98-4766-8290-01c77a3c2f0e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master LETTERHEAD.dotx</Template>
  <TotalTime>10</TotalTime>
  <Pages>1</Pages>
  <Words>172</Words>
  <Characters>986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Sean Killilea</dc:creator>
  <cp:keywords/>
  <dc:description/>
  <cp:lastModifiedBy>Sean Killilea</cp:lastModifiedBy>
  <cp:revision>2</cp:revision>
  <cp:lastPrinted>2023-01-23T14:27:00Z</cp:lastPrinted>
  <dcterms:created xsi:type="dcterms:W3CDTF">2023-01-23T14:13:00Z</dcterms:created>
  <dcterms:modified xsi:type="dcterms:W3CDTF">2023-01-23T14:28:00Z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0x0101003145D64BBF9D944EB276CB3BCB60932C</vt:lpwstr>
  </property>
</Properties>
</file>